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A4CD4" w14:textId="77777777" w:rsidR="00C32678" w:rsidRDefault="00556CF1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4216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7F6C5D5" wp14:editId="4110337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125BB2E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4216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592B006" wp14:editId="0777A99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634DEA" w14:paraId="6CDF763B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60DDCE1" w14:textId="77777777" w:rsidR="00C32678" w:rsidRDefault="00C3267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34DEA" w14:paraId="2F7BE0CB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53C7B51C" w14:textId="77777777" w:rsidR="00C32678" w:rsidRPr="004B0F66" w:rsidRDefault="00556CF1" w:rsidP="004B0F66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inorEastAsia" w:hAnsiTheme="minorEastAsia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inorEastAsia" w:hAnsiTheme="minorEastAsia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BEA5C02A17CD47029131CBC36BFCE01C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B0F66" w:rsidRPr="004B0F66">
                                            <w:rPr>
                                              <w:rFonts w:asciiTheme="minorEastAsia" w:hAnsiTheme="minorEastAsia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[보안가이드 라인]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34DEA" w14:paraId="413DEE5D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E6B9B9F" w14:textId="77777777" w:rsidR="00C32678" w:rsidRDefault="00C3267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34DEA" w14:paraId="73A0FC8F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FEE4A2F" w14:textId="77777777" w:rsidR="00C32678" w:rsidRDefault="00556CF1" w:rsidP="004B0F66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Rix정고딕 B" w:eastAsia="Rix정고딕 B" w:hint="eastAsia"/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A1AEF8CD89FA49B8A621C218E2D6CF61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B0F66" w:rsidRPr="004B0F66">
                                            <w:rPr>
                                              <w:rFonts w:ascii="Rix정고딕 B" w:eastAsia="Rix정고딕 B" w:hint="eastAsia"/>
                                              <w:sz w:val="36"/>
                                              <w:szCs w:val="36"/>
                                            </w:rPr>
                                            <w:t>[Tomcat]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205F429" w14:textId="77777777" w:rsidR="00C32678" w:rsidRDefault="00C3267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592B006" id="사각형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634DEA" w14:paraId="6CDF763B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60DDCE1" w14:textId="77777777" w:rsidR="00C32678" w:rsidRDefault="00C3267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34DEA" w14:paraId="2F7BE0CB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53C7B51C" w14:textId="77777777" w:rsidR="00C32678" w:rsidRPr="004B0F66" w:rsidRDefault="00556CF1" w:rsidP="004B0F66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inorEastAsia" w:hAnsiTheme="minorEastAsia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BEA5C02A17CD47029131CBC36BFCE01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B0F66" w:rsidRPr="004B0F66">
                                      <w:rPr>
                                        <w:rFonts w:asciiTheme="minorEastAsia" w:hAnsiTheme="minorEastAsia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[보안가이드 라인]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34DEA" w14:paraId="413DEE5D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E6B9B9F" w14:textId="77777777" w:rsidR="00C32678" w:rsidRDefault="00C3267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34DEA" w14:paraId="73A0FC8F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FEE4A2F" w14:textId="77777777" w:rsidR="00C32678" w:rsidRDefault="00556CF1" w:rsidP="004B0F66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Rix정고딕 B" w:eastAsia="Rix정고딕 B" w:hint="eastAsia"/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A1AEF8CD89FA49B8A621C218E2D6CF6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B0F66" w:rsidRPr="004B0F66">
                                      <w:rPr>
                                        <w:rFonts w:ascii="Rix정고딕 B" w:eastAsia="Rix정고딕 B" w:hint="eastAsia"/>
                                        <w:sz w:val="36"/>
                                        <w:szCs w:val="36"/>
                                      </w:rPr>
                                      <w:t>[Tomcat]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205F429" w14:textId="77777777" w:rsidR="00C32678" w:rsidRDefault="00C3267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16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14B14C9D" wp14:editId="70D4DF3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464F891D" w14:textId="77777777" w:rsidR="00C32678" w:rsidRDefault="00556CF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50E3C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[</w:t>
                                    </w:r>
                                    <w:r w:rsidR="00750E3C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시</w:t>
                                    </w:r>
                                    <w:r w:rsidR="00750E3C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큐브</w:t>
                                    </w:r>
                                    <w:r w:rsidR="00750E3C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14:paraId="744C0708" w14:textId="77777777" w:rsidR="00C32678" w:rsidRDefault="00C3267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14:paraId="23B6B485" w14:textId="77777777" w:rsidR="00C32678" w:rsidRDefault="00556CF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09-06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750E3C">
                                      <w:rPr>
                                        <w:rFonts w:hint="eastAsia"/>
                                      </w:rPr>
                                      <w:t>2017 September 6</w:t>
                                    </w:r>
                                  </w:sdtContent>
                                </w:sdt>
                              </w:p>
                              <w:p w14:paraId="33381A79" w14:textId="7794FD1E" w:rsidR="00C32678" w:rsidRDefault="00556CF1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연</w:t>
                                    </w:r>
                                    <w:r>
                                      <w:t>구소</w:t>
                                    </w:r>
                                  </w:sdtContent>
                                </w:sdt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4B14C9D" id="사각형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14:paraId="464F891D" w14:textId="77777777" w:rsidR="00C32678" w:rsidRDefault="00556CF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50E3C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[</w:t>
                              </w:r>
                              <w:r w:rsidR="00750E3C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시</w:t>
                              </w:r>
                              <w:r w:rsidR="00750E3C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큐브</w:t>
                              </w:r>
                              <w:r w:rsidR="00750E3C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]</w:t>
                              </w:r>
                            </w:sdtContent>
                          </w:sdt>
                        </w:p>
                        <w:p w14:paraId="744C0708" w14:textId="77777777" w:rsidR="00C32678" w:rsidRDefault="00C3267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14:paraId="23B6B485" w14:textId="77777777" w:rsidR="00C32678" w:rsidRDefault="00556CF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9-06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50E3C">
                                <w:rPr>
                                  <w:rFonts w:hint="eastAsia"/>
                                </w:rPr>
                                <w:t>2017 September 6</w:t>
                              </w:r>
                            </w:sdtContent>
                          </w:sdt>
                        </w:p>
                        <w:p w14:paraId="33381A79" w14:textId="7794FD1E" w:rsidR="00C32678" w:rsidRDefault="00556CF1">
                          <w:pPr>
                            <w:pStyle w:val="af0"/>
                            <w:spacing w:line="276" w:lineRule="auto"/>
                            <w:jc w:val="center"/>
                          </w:pP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연</w:t>
                              </w:r>
                              <w:r>
                                <w:t>구소</w:t>
                              </w:r>
                            </w:sdtContent>
                          </w:sdt>
                          <w:bookmarkStart w:id="1" w:name="_GoBack"/>
                          <w:bookmarkEnd w:id="1"/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421686">
            <w:br w:type="page"/>
          </w:r>
        </w:sdtContent>
      </w:sdt>
    </w:p>
    <w:p w14:paraId="16E23730" w14:textId="77777777" w:rsidR="00C32678" w:rsidRPr="00634DEA" w:rsidRDefault="004B0F66" w:rsidP="00634DEA">
      <w:pPr>
        <w:jc w:val="center"/>
        <w:rPr>
          <w:sz w:val="28"/>
          <w:szCs w:val="28"/>
        </w:rPr>
      </w:pPr>
      <w:r w:rsidRPr="00634DEA">
        <w:rPr>
          <w:rFonts w:hint="eastAsia"/>
          <w:sz w:val="28"/>
          <w:szCs w:val="28"/>
        </w:rPr>
        <w:lastRenderedPageBreak/>
        <w:t>목</w:t>
      </w:r>
      <w:r w:rsidR="00634DEA" w:rsidRPr="00634DEA">
        <w:rPr>
          <w:rFonts w:hint="eastAsia"/>
          <w:sz w:val="28"/>
          <w:szCs w:val="28"/>
        </w:rPr>
        <w:t xml:space="preserve"> </w:t>
      </w:r>
      <w:r w:rsidRPr="00634DEA">
        <w:rPr>
          <w:rFonts w:hint="eastAsia"/>
          <w:sz w:val="28"/>
          <w:szCs w:val="28"/>
        </w:rPr>
        <w:t>차</w:t>
      </w:r>
    </w:p>
    <w:p w14:paraId="7F6BDB90" w14:textId="77777777" w:rsidR="0014029A" w:rsidRDefault="00750E3C">
      <w:pPr>
        <w:pStyle w:val="10"/>
        <w:tabs>
          <w:tab w:val="left" w:pos="368"/>
          <w:tab w:val="right" w:leader="dot" w:pos="9061"/>
        </w:tabs>
        <w:rPr>
          <w:rFonts w:cstheme="minorBidi"/>
          <w:b w:val="0"/>
          <w:bCs w:val="0"/>
          <w:caps w:val="0"/>
          <w:noProof/>
          <w:color w:val="auto"/>
          <w:kern w:val="2"/>
          <w:u w:val="none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92461822" w:history="1">
        <w:r w:rsidR="0014029A" w:rsidRPr="00E91FA3">
          <w:rPr>
            <w:rStyle w:val="af8"/>
            <w:noProof/>
          </w:rPr>
          <w:t>1.</w:t>
        </w:r>
        <w:r w:rsidR="0014029A">
          <w:rPr>
            <w:rFonts w:cstheme="minorBidi"/>
            <w:b w:val="0"/>
            <w:bCs w:val="0"/>
            <w:caps w:val="0"/>
            <w:noProof/>
            <w:color w:val="auto"/>
            <w:kern w:val="2"/>
            <w:u w:val="none"/>
          </w:rPr>
          <w:tab/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_Toc492461822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</w:t>
        </w:r>
        <w:r w:rsidR="0014029A">
          <w:rPr>
            <w:noProof/>
            <w:webHidden/>
          </w:rPr>
          <w:fldChar w:fldCharType="end"/>
        </w:r>
      </w:hyperlink>
    </w:p>
    <w:p w14:paraId="67D32D2E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3" w:history="1">
        <w:r w:rsidR="0014029A" w:rsidRPr="00E91FA3">
          <w:rPr>
            <w:rStyle w:val="af8"/>
            <w:noProof/>
          </w:rPr>
          <w:t>1.1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데몬관리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_Toc492461823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</w:t>
        </w:r>
        <w:r w:rsidR="0014029A">
          <w:rPr>
            <w:noProof/>
            <w:webHidden/>
          </w:rPr>
          <w:fldChar w:fldCharType="end"/>
        </w:r>
      </w:hyperlink>
    </w:p>
    <w:p w14:paraId="2B791FF2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4" w:history="1">
        <w:r w:rsidR="0014029A" w:rsidRPr="00E91FA3">
          <w:rPr>
            <w:rStyle w:val="af8"/>
            <w:noProof/>
          </w:rPr>
          <w:t>1.2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관리서버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디렉토리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권한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_Toc492461824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3</w:t>
        </w:r>
        <w:r w:rsidR="0014029A">
          <w:rPr>
            <w:noProof/>
            <w:webHidden/>
          </w:rPr>
          <w:fldChar w:fldCharType="end"/>
        </w:r>
      </w:hyperlink>
    </w:p>
    <w:p w14:paraId="60CB3F69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5" w:history="1">
        <w:r w:rsidR="0014029A" w:rsidRPr="00E91FA3">
          <w:rPr>
            <w:rStyle w:val="af8"/>
            <w:noProof/>
          </w:rPr>
          <w:t>1.3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설정파일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권한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_Toc492461825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4</w:t>
        </w:r>
        <w:r w:rsidR="0014029A">
          <w:rPr>
            <w:noProof/>
            <w:webHidden/>
          </w:rPr>
          <w:fldChar w:fldCharType="end"/>
        </w:r>
      </w:hyperlink>
    </w:p>
    <w:p w14:paraId="704C7755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6" w:history="1">
        <w:r w:rsidR="0014029A" w:rsidRPr="00E91FA3">
          <w:rPr>
            <w:rStyle w:val="af8"/>
            <w:noProof/>
          </w:rPr>
          <w:t>1.4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로그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디렉토리</w:t>
        </w:r>
        <w:r w:rsidR="0014029A" w:rsidRPr="00E91FA3">
          <w:rPr>
            <w:rStyle w:val="af8"/>
            <w:noProof/>
          </w:rPr>
          <w:t>/</w:t>
        </w:r>
        <w:r w:rsidR="0014029A" w:rsidRPr="00E91FA3">
          <w:rPr>
            <w:rStyle w:val="af8"/>
            <w:noProof/>
          </w:rPr>
          <w:t>파일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권한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_Toc492461826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5</w:t>
        </w:r>
        <w:r w:rsidR="0014029A">
          <w:rPr>
            <w:noProof/>
            <w:webHidden/>
          </w:rPr>
          <w:fldChar w:fldCharType="end"/>
        </w:r>
      </w:hyperlink>
    </w:p>
    <w:p w14:paraId="408AF010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7" w:history="1">
        <w:r w:rsidR="0014029A" w:rsidRPr="00E91FA3">
          <w:rPr>
            <w:rStyle w:val="af8"/>
            <w:noProof/>
          </w:rPr>
          <w:t>1.5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로그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포맷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_Toc492461827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6</w:t>
        </w:r>
        <w:r w:rsidR="0014029A">
          <w:rPr>
            <w:noProof/>
            <w:webHidden/>
          </w:rPr>
          <w:fldChar w:fldCharType="end"/>
        </w:r>
      </w:hyperlink>
    </w:p>
    <w:p w14:paraId="2D287D24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8" w:history="1">
        <w:r w:rsidR="0014029A" w:rsidRPr="00E91FA3">
          <w:rPr>
            <w:rStyle w:val="af8"/>
            <w:noProof/>
          </w:rPr>
          <w:t>1.6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로그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저장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주기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_Toc492461828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8</w:t>
        </w:r>
        <w:r w:rsidR="0014029A">
          <w:rPr>
            <w:noProof/>
            <w:webHidden/>
          </w:rPr>
          <w:fldChar w:fldCharType="end"/>
        </w:r>
      </w:hyperlink>
    </w:p>
    <w:p w14:paraId="05559411" w14:textId="77777777" w:rsidR="0014029A" w:rsidRDefault="00556CF1">
      <w:pPr>
        <w:pStyle w:val="21"/>
        <w:tabs>
          <w:tab w:val="left" w:pos="48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29" w:history="1">
        <w:r w:rsidR="0014029A" w:rsidRPr="00E91FA3">
          <w:rPr>
            <w:rStyle w:val="af8"/>
            <w:noProof/>
          </w:rPr>
          <w:t>1.7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 xml:space="preserve">HTTP Method </w:t>
        </w:r>
        <w:r w:rsidR="0014029A" w:rsidRPr="00E91FA3">
          <w:rPr>
            <w:rStyle w:val="af8"/>
            <w:noProof/>
          </w:rPr>
          <w:t>제한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_Toc492461829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9</w:t>
        </w:r>
        <w:r w:rsidR="0014029A">
          <w:rPr>
            <w:noProof/>
            <w:webHidden/>
          </w:rPr>
          <w:fldChar w:fldCharType="end"/>
        </w:r>
      </w:hyperlink>
    </w:p>
    <w:p w14:paraId="3F1DF651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0" w:history="1">
        <w:r w:rsidR="0014029A" w:rsidRPr="00E91FA3">
          <w:rPr>
            <w:rStyle w:val="af8"/>
            <w:noProof/>
          </w:rPr>
          <w:t>1.8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디렉토리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검색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기능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제거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_Toc492461830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10</w:t>
        </w:r>
        <w:r w:rsidR="0014029A">
          <w:rPr>
            <w:noProof/>
            <w:webHidden/>
          </w:rPr>
          <w:fldChar w:fldCharType="end"/>
        </w:r>
      </w:hyperlink>
    </w:p>
    <w:p w14:paraId="7B7F465B" w14:textId="77777777" w:rsidR="0014029A" w:rsidRDefault="00556CF1">
      <w:pPr>
        <w:pStyle w:val="21"/>
        <w:tabs>
          <w:tab w:val="left" w:pos="48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1" w:history="1">
        <w:r w:rsidR="0014029A" w:rsidRPr="00E91FA3">
          <w:rPr>
            <w:rStyle w:val="af8"/>
            <w:noProof/>
          </w:rPr>
          <w:t>1.9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 xml:space="preserve">Session Timeout </w:t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_Toc492461831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11</w:t>
        </w:r>
        <w:r w:rsidR="0014029A">
          <w:rPr>
            <w:noProof/>
            <w:webHidden/>
          </w:rPr>
          <w:fldChar w:fldCharType="end"/>
        </w:r>
      </w:hyperlink>
    </w:p>
    <w:p w14:paraId="5CBB1575" w14:textId="77777777" w:rsidR="0014029A" w:rsidRDefault="00556CF1">
      <w:pPr>
        <w:pStyle w:val="21"/>
        <w:tabs>
          <w:tab w:val="left" w:pos="650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2" w:history="1">
        <w:r w:rsidR="0014029A" w:rsidRPr="00E91FA3">
          <w:rPr>
            <w:rStyle w:val="af8"/>
            <w:noProof/>
          </w:rPr>
          <w:t>1.10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헤더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정보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노출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방지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_Toc492461832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12</w:t>
        </w:r>
        <w:r w:rsidR="0014029A">
          <w:rPr>
            <w:noProof/>
            <w:webHidden/>
          </w:rPr>
          <w:fldChar w:fldCharType="end"/>
        </w:r>
      </w:hyperlink>
    </w:p>
    <w:p w14:paraId="103301D9" w14:textId="77777777" w:rsidR="0014029A" w:rsidRDefault="00556CF1">
      <w:pPr>
        <w:pStyle w:val="21"/>
        <w:tabs>
          <w:tab w:val="left" w:pos="650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3" w:history="1">
        <w:r w:rsidR="0014029A" w:rsidRPr="00E91FA3">
          <w:rPr>
            <w:rStyle w:val="af8"/>
            <w:noProof/>
          </w:rPr>
          <w:t>1.11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에러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메시지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관리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_Toc492461833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13</w:t>
        </w:r>
        <w:r w:rsidR="0014029A">
          <w:rPr>
            <w:noProof/>
            <w:webHidden/>
          </w:rPr>
          <w:fldChar w:fldCharType="end"/>
        </w:r>
      </w:hyperlink>
    </w:p>
    <w:p w14:paraId="0FDA9B3B" w14:textId="77777777" w:rsidR="0014029A" w:rsidRDefault="00556CF1">
      <w:pPr>
        <w:pStyle w:val="10"/>
        <w:tabs>
          <w:tab w:val="left" w:pos="368"/>
          <w:tab w:val="right" w:leader="dot" w:pos="9061"/>
        </w:tabs>
        <w:rPr>
          <w:rFonts w:cstheme="minorBidi"/>
          <w:b w:val="0"/>
          <w:bCs w:val="0"/>
          <w:caps w:val="0"/>
          <w:noProof/>
          <w:color w:val="auto"/>
          <w:kern w:val="2"/>
          <w:u w:val="none"/>
        </w:rPr>
      </w:pPr>
      <w:hyperlink w:anchor="_Toc492461834" w:history="1">
        <w:r w:rsidR="0014029A" w:rsidRPr="00E91FA3">
          <w:rPr>
            <w:rStyle w:val="af8"/>
            <w:noProof/>
          </w:rPr>
          <w:t>2.</w:t>
        </w:r>
        <w:r w:rsidR="0014029A">
          <w:rPr>
            <w:rFonts w:cstheme="minorBidi"/>
            <w:b w:val="0"/>
            <w:bCs w:val="0"/>
            <w:caps w:val="0"/>
            <w:noProof/>
            <w:color w:val="auto"/>
            <w:kern w:val="2"/>
            <w:u w:val="none"/>
          </w:rPr>
          <w:tab/>
        </w:r>
        <w:r w:rsidR="0014029A" w:rsidRPr="00E91FA3">
          <w:rPr>
            <w:rStyle w:val="af8"/>
            <w:noProof/>
          </w:rPr>
          <w:t>솔루션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취약점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_Toc492461834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15</w:t>
        </w:r>
        <w:r w:rsidR="0014029A">
          <w:rPr>
            <w:noProof/>
            <w:webHidden/>
          </w:rPr>
          <w:fldChar w:fldCharType="end"/>
        </w:r>
      </w:hyperlink>
    </w:p>
    <w:p w14:paraId="5081DF27" w14:textId="77777777" w:rsidR="0014029A" w:rsidRDefault="00556CF1">
      <w:pPr>
        <w:pStyle w:val="21"/>
        <w:tabs>
          <w:tab w:val="left" w:pos="537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5" w:history="1">
        <w:r w:rsidR="0014029A" w:rsidRPr="00E91FA3">
          <w:rPr>
            <w:rStyle w:val="af8"/>
            <w:noProof/>
          </w:rPr>
          <w:t>2.1.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불필요한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파일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삭제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_Toc492461835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15</w:t>
        </w:r>
        <w:r w:rsidR="0014029A">
          <w:rPr>
            <w:noProof/>
            <w:webHidden/>
          </w:rPr>
          <w:fldChar w:fldCharType="end"/>
        </w:r>
      </w:hyperlink>
    </w:p>
    <w:p w14:paraId="215AC844" w14:textId="77777777" w:rsidR="0014029A" w:rsidRDefault="00556CF1">
      <w:pPr>
        <w:pStyle w:val="21"/>
        <w:tabs>
          <w:tab w:val="left" w:pos="537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6" w:history="1">
        <w:r w:rsidR="0014029A" w:rsidRPr="00E91FA3">
          <w:rPr>
            <w:rStyle w:val="af8"/>
            <w:noProof/>
          </w:rPr>
          <w:t>2.2.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프로세스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관리기능삭제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_Toc492461836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15</w:t>
        </w:r>
        <w:r w:rsidR="0014029A">
          <w:rPr>
            <w:noProof/>
            <w:webHidden/>
          </w:rPr>
          <w:fldChar w:fldCharType="end"/>
        </w:r>
      </w:hyperlink>
    </w:p>
    <w:p w14:paraId="32C19E2A" w14:textId="77777777" w:rsidR="0014029A" w:rsidRDefault="00556CF1">
      <w:pPr>
        <w:pStyle w:val="21"/>
        <w:tabs>
          <w:tab w:val="left" w:pos="537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7" w:history="1">
        <w:r w:rsidR="0014029A" w:rsidRPr="00E91FA3">
          <w:rPr>
            <w:rStyle w:val="af8"/>
            <w:noProof/>
          </w:rPr>
          <w:t>2.3.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 xml:space="preserve">SSL v3.0 POODLE </w:t>
        </w:r>
        <w:r w:rsidR="0014029A" w:rsidRPr="00E91FA3">
          <w:rPr>
            <w:rStyle w:val="af8"/>
            <w:noProof/>
          </w:rPr>
          <w:t>취약점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_Toc492461837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16</w:t>
        </w:r>
        <w:r w:rsidR="0014029A">
          <w:rPr>
            <w:noProof/>
            <w:webHidden/>
          </w:rPr>
          <w:fldChar w:fldCharType="end"/>
        </w:r>
      </w:hyperlink>
    </w:p>
    <w:p w14:paraId="48DD7358" w14:textId="77777777" w:rsidR="0014029A" w:rsidRDefault="00556CF1">
      <w:pPr>
        <w:pStyle w:val="21"/>
        <w:tabs>
          <w:tab w:val="left" w:pos="537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38" w:history="1">
        <w:r w:rsidR="0014029A" w:rsidRPr="00E91FA3">
          <w:rPr>
            <w:rStyle w:val="af8"/>
            <w:noProof/>
          </w:rPr>
          <w:t>2.4.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 xml:space="preserve">Apache Commons-Collection </w:t>
        </w:r>
        <w:r w:rsidR="0014029A" w:rsidRPr="00E91FA3">
          <w:rPr>
            <w:rStyle w:val="af8"/>
            <w:noProof/>
          </w:rPr>
          <w:t>라이브러리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취약점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_Toc492461838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18</w:t>
        </w:r>
        <w:r w:rsidR="0014029A">
          <w:rPr>
            <w:noProof/>
            <w:webHidden/>
          </w:rPr>
          <w:fldChar w:fldCharType="end"/>
        </w:r>
      </w:hyperlink>
    </w:p>
    <w:p w14:paraId="729ED8BF" w14:textId="77777777" w:rsidR="0014029A" w:rsidRDefault="00556CF1">
      <w:pPr>
        <w:pStyle w:val="10"/>
        <w:tabs>
          <w:tab w:val="left" w:pos="368"/>
          <w:tab w:val="right" w:leader="dot" w:pos="9061"/>
        </w:tabs>
        <w:rPr>
          <w:rFonts w:cstheme="minorBidi"/>
          <w:b w:val="0"/>
          <w:bCs w:val="0"/>
          <w:caps w:val="0"/>
          <w:noProof/>
          <w:color w:val="auto"/>
          <w:kern w:val="2"/>
          <w:u w:val="none"/>
        </w:rPr>
      </w:pPr>
      <w:hyperlink w:anchor="_Toc492461839" w:history="1">
        <w:r w:rsidR="0014029A" w:rsidRPr="00E91FA3">
          <w:rPr>
            <w:rStyle w:val="af8"/>
            <w:noProof/>
          </w:rPr>
          <w:t>3.</w:t>
        </w:r>
        <w:r w:rsidR="0014029A">
          <w:rPr>
            <w:rFonts w:cstheme="minorBidi"/>
            <w:b w:val="0"/>
            <w:bCs w:val="0"/>
            <w:caps w:val="0"/>
            <w:noProof/>
            <w:color w:val="auto"/>
            <w:kern w:val="2"/>
            <w:u w:val="none"/>
          </w:rPr>
          <w:tab/>
        </w:r>
        <w:r w:rsidR="0014029A" w:rsidRPr="00E91FA3">
          <w:rPr>
            <w:rStyle w:val="af8"/>
            <w:noProof/>
          </w:rPr>
          <w:t>보안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패치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_Toc492461839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19</w:t>
        </w:r>
        <w:r w:rsidR="0014029A">
          <w:rPr>
            <w:noProof/>
            <w:webHidden/>
          </w:rPr>
          <w:fldChar w:fldCharType="end"/>
        </w:r>
      </w:hyperlink>
    </w:p>
    <w:p w14:paraId="52EE1929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40" w:history="1">
        <w:r w:rsidR="0014029A" w:rsidRPr="00E91FA3">
          <w:rPr>
            <w:rStyle w:val="af8"/>
            <w:noProof/>
          </w:rPr>
          <w:t>3.1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보안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패치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적용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_Toc492461840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19</w:t>
        </w:r>
        <w:r w:rsidR="0014029A">
          <w:rPr>
            <w:noProof/>
            <w:webHidden/>
          </w:rPr>
          <w:fldChar w:fldCharType="end"/>
        </w:r>
      </w:hyperlink>
    </w:p>
    <w:p w14:paraId="13482AD1" w14:textId="77777777" w:rsidR="0014029A" w:rsidRDefault="00556CF1">
      <w:pPr>
        <w:pStyle w:val="10"/>
        <w:tabs>
          <w:tab w:val="left" w:pos="368"/>
          <w:tab w:val="right" w:leader="dot" w:pos="9061"/>
        </w:tabs>
        <w:rPr>
          <w:rFonts w:cstheme="minorBidi"/>
          <w:b w:val="0"/>
          <w:bCs w:val="0"/>
          <w:caps w:val="0"/>
          <w:noProof/>
          <w:color w:val="auto"/>
          <w:kern w:val="2"/>
          <w:u w:val="none"/>
        </w:rPr>
      </w:pPr>
      <w:hyperlink w:anchor="_Toc492461841" w:history="1">
        <w:r w:rsidR="0014029A" w:rsidRPr="00E91FA3">
          <w:rPr>
            <w:rStyle w:val="af8"/>
            <w:noProof/>
          </w:rPr>
          <w:t>4.</w:t>
        </w:r>
        <w:r w:rsidR="0014029A">
          <w:rPr>
            <w:rFonts w:cstheme="minorBidi"/>
            <w:b w:val="0"/>
            <w:bCs w:val="0"/>
            <w:caps w:val="0"/>
            <w:noProof/>
            <w:color w:val="auto"/>
            <w:kern w:val="2"/>
            <w:u w:val="none"/>
          </w:rPr>
          <w:tab/>
        </w:r>
        <w:r w:rsidR="0014029A" w:rsidRPr="00E91FA3">
          <w:rPr>
            <w:rStyle w:val="af8"/>
            <w:noProof/>
          </w:rPr>
          <w:t>접근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제어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_Toc492461841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20</w:t>
        </w:r>
        <w:r w:rsidR="0014029A">
          <w:rPr>
            <w:noProof/>
            <w:webHidden/>
          </w:rPr>
          <w:fldChar w:fldCharType="end"/>
        </w:r>
      </w:hyperlink>
    </w:p>
    <w:p w14:paraId="529F3D23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42" w:history="1">
        <w:r w:rsidR="0014029A" w:rsidRPr="00E91FA3">
          <w:rPr>
            <w:rStyle w:val="af8"/>
            <w:noProof/>
          </w:rPr>
          <w:t>4.1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관리자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콘솔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접근통제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_Toc492461842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20</w:t>
        </w:r>
        <w:r w:rsidR="0014029A">
          <w:rPr>
            <w:noProof/>
            <w:webHidden/>
          </w:rPr>
          <w:fldChar w:fldCharType="end"/>
        </w:r>
      </w:hyperlink>
    </w:p>
    <w:p w14:paraId="41F93DCF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43" w:history="1">
        <w:r w:rsidR="0014029A" w:rsidRPr="00E91FA3">
          <w:rPr>
            <w:rStyle w:val="af8"/>
            <w:noProof/>
          </w:rPr>
          <w:t>4.2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관리자</w:t>
        </w:r>
        <w:r w:rsidR="0014029A" w:rsidRPr="00E91FA3">
          <w:rPr>
            <w:rStyle w:val="af8"/>
            <w:noProof/>
          </w:rPr>
          <w:t xml:space="preserve"> default </w:t>
        </w:r>
        <w:r w:rsidR="0014029A" w:rsidRPr="00E91FA3">
          <w:rPr>
            <w:rStyle w:val="af8"/>
            <w:noProof/>
          </w:rPr>
          <w:t>계정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명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변경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_Toc492461843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22</w:t>
        </w:r>
        <w:r w:rsidR="0014029A">
          <w:rPr>
            <w:noProof/>
            <w:webHidden/>
          </w:rPr>
          <w:fldChar w:fldCharType="end"/>
        </w:r>
      </w:hyperlink>
    </w:p>
    <w:p w14:paraId="11C4FCBA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44" w:history="1">
        <w:r w:rsidR="0014029A" w:rsidRPr="00E91FA3">
          <w:rPr>
            <w:rStyle w:val="af8"/>
            <w:noProof/>
          </w:rPr>
          <w:t>4.3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관리자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패스워드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암호정책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_Toc492461844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24</w:t>
        </w:r>
        <w:r w:rsidR="0014029A">
          <w:rPr>
            <w:noProof/>
            <w:webHidden/>
          </w:rPr>
          <w:fldChar w:fldCharType="end"/>
        </w:r>
      </w:hyperlink>
    </w:p>
    <w:p w14:paraId="4D202CD5" w14:textId="77777777" w:rsidR="0014029A" w:rsidRDefault="00556CF1">
      <w:pPr>
        <w:pStyle w:val="21"/>
        <w:tabs>
          <w:tab w:val="left" w:pos="534"/>
          <w:tab w:val="right" w:leader="dot" w:pos="9061"/>
        </w:tabs>
        <w:rPr>
          <w:rFonts w:cstheme="minorBidi"/>
          <w:b w:val="0"/>
          <w:bCs w:val="0"/>
          <w:smallCaps w:val="0"/>
          <w:noProof/>
          <w:color w:val="auto"/>
          <w:kern w:val="2"/>
        </w:rPr>
      </w:pPr>
      <w:hyperlink w:anchor="_Toc492461845" w:history="1">
        <w:r w:rsidR="0014029A" w:rsidRPr="00E91FA3">
          <w:rPr>
            <w:rStyle w:val="af8"/>
            <w:noProof/>
          </w:rPr>
          <w:t>4.4</w:t>
        </w:r>
        <w:r w:rsidR="0014029A">
          <w:rPr>
            <w:rFonts w:cstheme="minorBidi"/>
            <w:b w:val="0"/>
            <w:bCs w:val="0"/>
            <w:smallCaps w:val="0"/>
            <w:noProof/>
            <w:color w:val="auto"/>
            <w:kern w:val="2"/>
          </w:rPr>
          <w:tab/>
        </w:r>
        <w:r w:rsidR="0014029A" w:rsidRPr="00E91FA3">
          <w:rPr>
            <w:rStyle w:val="af8"/>
            <w:noProof/>
          </w:rPr>
          <w:t>패스워드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파일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권한</w:t>
        </w:r>
        <w:r w:rsidR="0014029A" w:rsidRPr="00E91FA3">
          <w:rPr>
            <w:rStyle w:val="af8"/>
            <w:noProof/>
          </w:rPr>
          <w:t xml:space="preserve"> </w:t>
        </w:r>
        <w:r w:rsidR="0014029A" w:rsidRPr="00E91FA3">
          <w:rPr>
            <w:rStyle w:val="af8"/>
            <w:noProof/>
          </w:rPr>
          <w:t>설정</w:t>
        </w:r>
        <w:r w:rsidR="0014029A">
          <w:rPr>
            <w:noProof/>
            <w:webHidden/>
          </w:rPr>
          <w:tab/>
        </w:r>
        <w:r w:rsidR="0014029A">
          <w:rPr>
            <w:noProof/>
            <w:webHidden/>
          </w:rPr>
          <w:fldChar w:fldCharType="begin"/>
        </w:r>
        <w:r w:rsidR="0014029A">
          <w:rPr>
            <w:noProof/>
            <w:webHidden/>
          </w:rPr>
          <w:instrText xml:space="preserve"> PAGEREF _Toc492461845 \h </w:instrText>
        </w:r>
        <w:r w:rsidR="0014029A">
          <w:rPr>
            <w:noProof/>
            <w:webHidden/>
          </w:rPr>
        </w:r>
        <w:r w:rsidR="0014029A">
          <w:rPr>
            <w:noProof/>
            <w:webHidden/>
          </w:rPr>
          <w:fldChar w:fldCharType="separate"/>
        </w:r>
        <w:r w:rsidR="0014029A">
          <w:rPr>
            <w:noProof/>
            <w:webHidden/>
          </w:rPr>
          <w:t>27</w:t>
        </w:r>
        <w:r w:rsidR="0014029A">
          <w:rPr>
            <w:noProof/>
            <w:webHidden/>
          </w:rPr>
          <w:fldChar w:fldCharType="end"/>
        </w:r>
      </w:hyperlink>
    </w:p>
    <w:p w14:paraId="6664C93C" w14:textId="77777777" w:rsidR="00634DEA" w:rsidRDefault="00750E3C">
      <w:pPr>
        <w:spacing w:after="200"/>
      </w:pPr>
      <w:r>
        <w:rPr>
          <w:b/>
          <w:bCs/>
          <w:caps/>
          <w:sz w:val="20"/>
          <w:szCs w:val="22"/>
          <w:u w:val="single"/>
        </w:rPr>
        <w:fldChar w:fldCharType="end"/>
      </w:r>
    </w:p>
    <w:p w14:paraId="4388E52E" w14:textId="77777777" w:rsidR="00750E3C" w:rsidRDefault="00750E3C">
      <w:pPr>
        <w:spacing w:after="200"/>
      </w:pPr>
      <w:r>
        <w:br w:type="page"/>
      </w:r>
    </w:p>
    <w:p w14:paraId="75CCDC24" w14:textId="77777777" w:rsidR="004B0F66" w:rsidRDefault="004B0F66" w:rsidP="004B0F66">
      <w:pPr>
        <w:pStyle w:val="1"/>
        <w:numPr>
          <w:ilvl w:val="0"/>
          <w:numId w:val="11"/>
        </w:numPr>
      </w:pPr>
      <w:bookmarkStart w:id="2" w:name="_Toc492461822"/>
      <w:r>
        <w:rPr>
          <w:rFonts w:hint="eastAsia"/>
        </w:rPr>
        <w:lastRenderedPageBreak/>
        <w:t>설정</w:t>
      </w:r>
      <w:bookmarkEnd w:id="2"/>
    </w:p>
    <w:p w14:paraId="4F264764" w14:textId="77777777" w:rsidR="004B0F66" w:rsidRDefault="004B0F66" w:rsidP="00634DEA">
      <w:pPr>
        <w:pStyle w:val="20"/>
        <w:numPr>
          <w:ilvl w:val="1"/>
          <w:numId w:val="11"/>
        </w:numPr>
      </w:pPr>
      <w:bookmarkStart w:id="3" w:name="_Toc492461823"/>
      <w:r w:rsidRPr="004B0F66">
        <w:rPr>
          <w:rFonts w:hint="eastAsia"/>
        </w:rPr>
        <w:t>데몬관리</w:t>
      </w:r>
      <w:bookmarkEnd w:id="3"/>
    </w:p>
    <w:p w14:paraId="0A8D99FA" w14:textId="77777777" w:rsidR="004B0F66" w:rsidRDefault="004B0F66" w:rsidP="004B0F66">
      <w:r>
        <w:rPr>
          <w:noProof/>
        </w:rPr>
        <w:drawing>
          <wp:inline distT="0" distB="0" distL="0" distR="0" wp14:anchorId="05320CFE" wp14:editId="6C2923A5">
            <wp:extent cx="5657850" cy="41433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CCB5" w14:textId="77777777" w:rsidR="00656565" w:rsidRDefault="00656565">
      <w:pPr>
        <w:spacing w:after="200"/>
      </w:pPr>
      <w:r>
        <w:br w:type="page"/>
      </w:r>
    </w:p>
    <w:p w14:paraId="6AB22121" w14:textId="77777777" w:rsidR="004B0F66" w:rsidRDefault="004B0F66" w:rsidP="00634DEA">
      <w:pPr>
        <w:pStyle w:val="20"/>
        <w:numPr>
          <w:ilvl w:val="1"/>
          <w:numId w:val="11"/>
        </w:numPr>
      </w:pPr>
      <w:bookmarkStart w:id="4" w:name="_Toc492461824"/>
      <w:r>
        <w:rPr>
          <w:rFonts w:hint="eastAsia"/>
        </w:rPr>
        <w:lastRenderedPageBreak/>
        <w:t>관리서버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4"/>
    </w:p>
    <w:p w14:paraId="4EADE60C" w14:textId="77777777" w:rsidR="004B0F66" w:rsidRDefault="004B0F66" w:rsidP="004B0F66">
      <w:r>
        <w:rPr>
          <w:noProof/>
        </w:rPr>
        <w:drawing>
          <wp:inline distT="0" distB="0" distL="0" distR="0" wp14:anchorId="014953B3" wp14:editId="751CBD16">
            <wp:extent cx="5629275" cy="59817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C41" w14:textId="77777777" w:rsidR="00656565" w:rsidRDefault="00656565">
      <w:pPr>
        <w:spacing w:after="200"/>
      </w:pPr>
      <w:r>
        <w:br w:type="page"/>
      </w:r>
    </w:p>
    <w:p w14:paraId="62FD10AF" w14:textId="77777777" w:rsidR="004B0F66" w:rsidRDefault="004B0F66" w:rsidP="00634DEA">
      <w:pPr>
        <w:pStyle w:val="20"/>
        <w:numPr>
          <w:ilvl w:val="1"/>
          <w:numId w:val="11"/>
        </w:numPr>
      </w:pPr>
      <w:bookmarkStart w:id="5" w:name="_Toc492461825"/>
      <w:r>
        <w:rPr>
          <w:rFonts w:hint="eastAsia"/>
        </w:rPr>
        <w:lastRenderedPageBreak/>
        <w:t>설정파일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5"/>
    </w:p>
    <w:p w14:paraId="2175F6D3" w14:textId="77777777" w:rsidR="005911D0" w:rsidRDefault="005911D0" w:rsidP="005911D0">
      <w:r>
        <w:rPr>
          <w:noProof/>
        </w:rPr>
        <w:drawing>
          <wp:inline distT="0" distB="0" distL="0" distR="0" wp14:anchorId="6A8EE4A2" wp14:editId="06E618F6">
            <wp:extent cx="5638800" cy="61626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B812" w14:textId="77777777" w:rsidR="00656565" w:rsidRDefault="00656565">
      <w:pPr>
        <w:spacing w:after="200"/>
      </w:pPr>
      <w:r>
        <w:br w:type="page"/>
      </w:r>
    </w:p>
    <w:p w14:paraId="75C465F3" w14:textId="77777777" w:rsidR="004B0F66" w:rsidRDefault="005911D0" w:rsidP="00634DEA">
      <w:pPr>
        <w:pStyle w:val="20"/>
        <w:numPr>
          <w:ilvl w:val="1"/>
          <w:numId w:val="11"/>
        </w:numPr>
      </w:pPr>
      <w:bookmarkStart w:id="6" w:name="_Toc492461826"/>
      <w:r>
        <w:rPr>
          <w:rFonts w:hint="eastAsia"/>
        </w:rPr>
        <w:lastRenderedPageBreak/>
        <w:t>로그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>/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"/>
    </w:p>
    <w:p w14:paraId="0A880C33" w14:textId="77777777" w:rsidR="005911D0" w:rsidRDefault="005911D0" w:rsidP="005911D0">
      <w:r>
        <w:rPr>
          <w:noProof/>
        </w:rPr>
        <w:drawing>
          <wp:inline distT="0" distB="0" distL="0" distR="0" wp14:anchorId="44583D61" wp14:editId="08378BEE">
            <wp:extent cx="5629275" cy="5972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A9D1" w14:textId="77777777" w:rsidR="00656565" w:rsidRDefault="00656565">
      <w:pPr>
        <w:spacing w:after="200"/>
      </w:pPr>
      <w:r>
        <w:br w:type="page"/>
      </w:r>
    </w:p>
    <w:p w14:paraId="1EA76DA0" w14:textId="77777777" w:rsidR="005911D0" w:rsidRDefault="005911D0" w:rsidP="00634DEA">
      <w:pPr>
        <w:pStyle w:val="20"/>
        <w:numPr>
          <w:ilvl w:val="1"/>
          <w:numId w:val="11"/>
        </w:numPr>
      </w:pPr>
      <w:bookmarkStart w:id="7" w:name="_Toc492461827"/>
      <w:r>
        <w:rPr>
          <w:rFonts w:hint="eastAsia"/>
        </w:rPr>
        <w:lastRenderedPageBreak/>
        <w:t>로그</w:t>
      </w:r>
      <w:r>
        <w:rPr>
          <w:rFonts w:hint="eastAsia"/>
        </w:rPr>
        <w:t xml:space="preserve"> </w:t>
      </w:r>
      <w:r>
        <w:rPr>
          <w:rFonts w:hint="eastAsia"/>
        </w:rPr>
        <w:t>포맷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7"/>
    </w:p>
    <w:p w14:paraId="18255D88" w14:textId="77777777" w:rsidR="005911D0" w:rsidRPr="005911D0" w:rsidRDefault="005911D0" w:rsidP="005911D0">
      <w:r>
        <w:rPr>
          <w:noProof/>
        </w:rPr>
        <w:drawing>
          <wp:inline distT="0" distB="0" distL="0" distR="0" wp14:anchorId="55FFED32" wp14:editId="563B78CB">
            <wp:extent cx="5629275" cy="7343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EC0B" w14:textId="77777777" w:rsidR="004B0F66" w:rsidRDefault="005911D0" w:rsidP="004B0F66">
      <w:r>
        <w:rPr>
          <w:noProof/>
        </w:rPr>
        <w:lastRenderedPageBreak/>
        <w:drawing>
          <wp:inline distT="0" distB="0" distL="0" distR="0" wp14:anchorId="4295F796" wp14:editId="0E48084B">
            <wp:extent cx="5619750" cy="22955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4055" w14:textId="77777777" w:rsidR="00656565" w:rsidRDefault="00656565">
      <w:pPr>
        <w:spacing w:after="200"/>
      </w:pPr>
      <w:r>
        <w:br w:type="page"/>
      </w:r>
    </w:p>
    <w:p w14:paraId="4835CABB" w14:textId="77777777" w:rsidR="005911D0" w:rsidRDefault="005911D0" w:rsidP="00634DEA">
      <w:pPr>
        <w:pStyle w:val="20"/>
        <w:numPr>
          <w:ilvl w:val="1"/>
          <w:numId w:val="11"/>
        </w:numPr>
      </w:pPr>
      <w:bookmarkStart w:id="8" w:name="_Toc492461828"/>
      <w:r>
        <w:rPr>
          <w:rFonts w:hint="eastAsia"/>
        </w:rPr>
        <w:lastRenderedPageBreak/>
        <w:t>로그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bookmarkEnd w:id="8"/>
    </w:p>
    <w:p w14:paraId="52AF3735" w14:textId="77777777" w:rsidR="005911D0" w:rsidRDefault="005911D0" w:rsidP="005911D0">
      <w:r>
        <w:rPr>
          <w:noProof/>
        </w:rPr>
        <w:drawing>
          <wp:inline distT="0" distB="0" distL="0" distR="0" wp14:anchorId="7C72CDB4" wp14:editId="5B4A75E3">
            <wp:extent cx="5619750" cy="7372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CD7" w14:textId="77777777" w:rsidR="00656565" w:rsidRDefault="00656565">
      <w:pPr>
        <w:spacing w:after="200"/>
      </w:pPr>
      <w:r>
        <w:br w:type="page"/>
      </w:r>
    </w:p>
    <w:p w14:paraId="58F00CC0" w14:textId="77777777" w:rsidR="005911D0" w:rsidRDefault="005911D0" w:rsidP="00634DEA">
      <w:pPr>
        <w:pStyle w:val="20"/>
        <w:numPr>
          <w:ilvl w:val="1"/>
          <w:numId w:val="11"/>
        </w:numPr>
      </w:pPr>
      <w:bookmarkStart w:id="9" w:name="_Toc492461829"/>
      <w:r>
        <w:rPr>
          <w:rFonts w:hint="eastAsia"/>
        </w:rPr>
        <w:lastRenderedPageBreak/>
        <w:t xml:space="preserve">HTTP </w:t>
      </w:r>
      <w:r>
        <w:t xml:space="preserve">Method </w:t>
      </w:r>
      <w:r>
        <w:rPr>
          <w:rFonts w:hint="eastAsia"/>
        </w:rPr>
        <w:t>제한</w:t>
      </w:r>
      <w:bookmarkEnd w:id="9"/>
    </w:p>
    <w:p w14:paraId="0C2607E1" w14:textId="77777777" w:rsidR="005911D0" w:rsidRDefault="005911D0" w:rsidP="005911D0">
      <w:r>
        <w:rPr>
          <w:noProof/>
        </w:rPr>
        <w:drawing>
          <wp:inline distT="0" distB="0" distL="0" distR="0" wp14:anchorId="52997D46" wp14:editId="6567D147">
            <wp:extent cx="5629275" cy="57626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0C52" w14:textId="77777777" w:rsidR="00656565" w:rsidRDefault="00656565">
      <w:pPr>
        <w:spacing w:after="200"/>
      </w:pPr>
      <w:r>
        <w:br w:type="page"/>
      </w:r>
    </w:p>
    <w:p w14:paraId="382A6781" w14:textId="77777777" w:rsidR="005911D0" w:rsidRDefault="005911D0" w:rsidP="00634DEA">
      <w:pPr>
        <w:pStyle w:val="20"/>
        <w:numPr>
          <w:ilvl w:val="1"/>
          <w:numId w:val="11"/>
        </w:numPr>
      </w:pPr>
      <w:bookmarkStart w:id="10" w:name="_Toc492461830"/>
      <w:r>
        <w:rPr>
          <w:rFonts w:hint="eastAsia"/>
        </w:rPr>
        <w:lastRenderedPageBreak/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  <w:bookmarkEnd w:id="10"/>
      <w:r>
        <w:rPr>
          <w:rFonts w:hint="eastAsia"/>
        </w:rPr>
        <w:t xml:space="preserve"> </w:t>
      </w:r>
    </w:p>
    <w:p w14:paraId="4DD17ECD" w14:textId="77777777" w:rsidR="005911D0" w:rsidRDefault="005911D0" w:rsidP="005911D0">
      <w:r>
        <w:rPr>
          <w:noProof/>
        </w:rPr>
        <w:drawing>
          <wp:inline distT="0" distB="0" distL="0" distR="0" wp14:anchorId="5AD46B61" wp14:editId="2228593B">
            <wp:extent cx="5629275" cy="63722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E7D" w14:textId="77777777" w:rsidR="00656565" w:rsidRDefault="00656565">
      <w:pPr>
        <w:spacing w:after="200"/>
      </w:pPr>
      <w:r>
        <w:br w:type="page"/>
      </w:r>
    </w:p>
    <w:p w14:paraId="3A6DA074" w14:textId="77777777" w:rsidR="005911D0" w:rsidRDefault="005911D0" w:rsidP="00634DEA">
      <w:pPr>
        <w:pStyle w:val="20"/>
        <w:numPr>
          <w:ilvl w:val="1"/>
          <w:numId w:val="11"/>
        </w:numPr>
      </w:pPr>
      <w:bookmarkStart w:id="11" w:name="_Toc492461831"/>
      <w:r>
        <w:rPr>
          <w:rFonts w:hint="eastAsia"/>
        </w:rPr>
        <w:lastRenderedPageBreak/>
        <w:t>Session</w:t>
      </w:r>
      <w:r>
        <w:t xml:space="preserve"> Timeout </w:t>
      </w:r>
      <w:r>
        <w:rPr>
          <w:rFonts w:hint="eastAsia"/>
        </w:rPr>
        <w:t>설정</w:t>
      </w:r>
      <w:bookmarkEnd w:id="11"/>
    </w:p>
    <w:p w14:paraId="1AB1637A" w14:textId="77777777" w:rsidR="005911D0" w:rsidRDefault="005911D0" w:rsidP="005911D0">
      <w:r>
        <w:rPr>
          <w:noProof/>
        </w:rPr>
        <w:drawing>
          <wp:inline distT="0" distB="0" distL="0" distR="0" wp14:anchorId="00F402FB" wp14:editId="2C2302CB">
            <wp:extent cx="5638800" cy="5581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F0ED" w14:textId="77777777" w:rsidR="00656565" w:rsidRDefault="00656565">
      <w:pPr>
        <w:spacing w:after="200"/>
      </w:pPr>
      <w:r>
        <w:br w:type="page"/>
      </w:r>
    </w:p>
    <w:p w14:paraId="56C47103" w14:textId="77777777" w:rsidR="005911D0" w:rsidRDefault="005911D0" w:rsidP="00634DEA">
      <w:pPr>
        <w:pStyle w:val="20"/>
        <w:numPr>
          <w:ilvl w:val="1"/>
          <w:numId w:val="11"/>
        </w:numPr>
      </w:pPr>
      <w:bookmarkStart w:id="12" w:name="_Toc492461832"/>
      <w:r>
        <w:rPr>
          <w:rFonts w:hint="eastAsia"/>
        </w:rPr>
        <w:lastRenderedPageBreak/>
        <w:t>헤더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노출</w:t>
      </w:r>
      <w:r>
        <w:rPr>
          <w:rFonts w:hint="eastAsia"/>
        </w:rPr>
        <w:t xml:space="preserve"> </w:t>
      </w:r>
      <w:r>
        <w:rPr>
          <w:rFonts w:hint="eastAsia"/>
        </w:rPr>
        <w:t>방지</w:t>
      </w:r>
      <w:bookmarkEnd w:id="12"/>
    </w:p>
    <w:p w14:paraId="493073C7" w14:textId="77777777" w:rsidR="005911D0" w:rsidRDefault="005911D0" w:rsidP="005911D0">
      <w:r>
        <w:rPr>
          <w:noProof/>
        </w:rPr>
        <w:drawing>
          <wp:inline distT="0" distB="0" distL="0" distR="0" wp14:anchorId="562EF4A5" wp14:editId="626C4D8C">
            <wp:extent cx="5619750" cy="49815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8483" w14:textId="77777777" w:rsidR="00656565" w:rsidRDefault="00656565">
      <w:pPr>
        <w:spacing w:after="200"/>
      </w:pPr>
      <w:r>
        <w:br w:type="page"/>
      </w:r>
    </w:p>
    <w:p w14:paraId="5AA69305" w14:textId="77777777" w:rsidR="005911D0" w:rsidRDefault="005911D0" w:rsidP="00634DEA">
      <w:pPr>
        <w:pStyle w:val="20"/>
        <w:numPr>
          <w:ilvl w:val="1"/>
          <w:numId w:val="11"/>
        </w:numPr>
      </w:pPr>
      <w:bookmarkStart w:id="13" w:name="_Toc492461833"/>
      <w:r>
        <w:rPr>
          <w:rFonts w:hint="eastAsia"/>
        </w:rPr>
        <w:lastRenderedPageBreak/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13"/>
    </w:p>
    <w:p w14:paraId="43630334" w14:textId="77777777" w:rsidR="005911D0" w:rsidRDefault="005911D0" w:rsidP="005911D0">
      <w:r>
        <w:rPr>
          <w:noProof/>
        </w:rPr>
        <w:drawing>
          <wp:inline distT="0" distB="0" distL="0" distR="0" wp14:anchorId="6FE7CFB8" wp14:editId="2B18BA36">
            <wp:extent cx="5638800" cy="7391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BA4E" w14:textId="77777777" w:rsidR="005911D0" w:rsidRDefault="005911D0" w:rsidP="005911D0">
      <w:r>
        <w:rPr>
          <w:noProof/>
        </w:rPr>
        <w:lastRenderedPageBreak/>
        <w:drawing>
          <wp:inline distT="0" distB="0" distL="0" distR="0" wp14:anchorId="6EAC6089" wp14:editId="66006D71">
            <wp:extent cx="5629275" cy="26955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2910" w14:textId="77777777" w:rsidR="00656565" w:rsidRDefault="00656565">
      <w:pPr>
        <w:spacing w:after="200"/>
      </w:pPr>
      <w:r>
        <w:br w:type="page"/>
      </w:r>
    </w:p>
    <w:p w14:paraId="5A3A25C6" w14:textId="77777777" w:rsidR="004B0F66" w:rsidRDefault="004B0F66" w:rsidP="004B0F66">
      <w:pPr>
        <w:pStyle w:val="1"/>
        <w:numPr>
          <w:ilvl w:val="0"/>
          <w:numId w:val="11"/>
        </w:numPr>
      </w:pPr>
      <w:bookmarkStart w:id="14" w:name="_Toc492461834"/>
      <w:r>
        <w:rPr>
          <w:rFonts w:hint="eastAsia"/>
        </w:rPr>
        <w:lastRenderedPageBreak/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bookmarkEnd w:id="14"/>
    </w:p>
    <w:p w14:paraId="03C80A67" w14:textId="77777777" w:rsidR="005911D0" w:rsidRDefault="005911D0" w:rsidP="005911D0">
      <w:pPr>
        <w:pStyle w:val="20"/>
        <w:numPr>
          <w:ilvl w:val="1"/>
          <w:numId w:val="12"/>
        </w:numPr>
      </w:pPr>
      <w:bookmarkStart w:id="15" w:name="_Toc492461835"/>
      <w:r>
        <w:rPr>
          <w:rFonts w:hint="eastAsia"/>
        </w:rPr>
        <w:t>불필요한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bookmarkEnd w:id="15"/>
    </w:p>
    <w:p w14:paraId="2C43D35B" w14:textId="77777777" w:rsidR="005911D0" w:rsidRPr="005911D0" w:rsidRDefault="005911D0" w:rsidP="005911D0">
      <w:r>
        <w:rPr>
          <w:noProof/>
        </w:rPr>
        <w:drawing>
          <wp:inline distT="0" distB="0" distL="0" distR="0" wp14:anchorId="397363B0" wp14:editId="1AC43666">
            <wp:extent cx="5629275" cy="32194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1DE7" w14:textId="77777777" w:rsidR="005911D0" w:rsidRDefault="005911D0" w:rsidP="005911D0">
      <w:pPr>
        <w:pStyle w:val="20"/>
        <w:numPr>
          <w:ilvl w:val="1"/>
          <w:numId w:val="12"/>
        </w:numPr>
      </w:pPr>
      <w:bookmarkStart w:id="16" w:name="_Toc492461836"/>
      <w:r>
        <w:rPr>
          <w:rFonts w:hint="eastAsia"/>
        </w:rPr>
        <w:t>프로세스</w:t>
      </w:r>
      <w:r>
        <w:rPr>
          <w:rFonts w:hint="eastAsia"/>
        </w:rPr>
        <w:t xml:space="preserve"> </w:t>
      </w:r>
      <w:r>
        <w:rPr>
          <w:rFonts w:hint="eastAsia"/>
        </w:rPr>
        <w:t>관리기능삭제</w:t>
      </w:r>
      <w:bookmarkEnd w:id="16"/>
    </w:p>
    <w:p w14:paraId="22580A93" w14:textId="77777777" w:rsidR="005911D0" w:rsidRDefault="005911D0" w:rsidP="005911D0">
      <w:r>
        <w:rPr>
          <w:noProof/>
        </w:rPr>
        <w:drawing>
          <wp:inline distT="0" distB="0" distL="0" distR="0" wp14:anchorId="7467AA43" wp14:editId="47FBC9EB">
            <wp:extent cx="5638800" cy="32575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335" w14:textId="77777777" w:rsidR="00717AF2" w:rsidRDefault="00717AF2">
      <w:pPr>
        <w:spacing w:after="200"/>
      </w:pPr>
      <w:r>
        <w:br w:type="page"/>
      </w:r>
    </w:p>
    <w:p w14:paraId="0E428EE0" w14:textId="77777777" w:rsidR="005911D0" w:rsidRDefault="005911D0" w:rsidP="005911D0">
      <w:pPr>
        <w:pStyle w:val="20"/>
        <w:numPr>
          <w:ilvl w:val="1"/>
          <w:numId w:val="12"/>
        </w:numPr>
      </w:pPr>
      <w:bookmarkStart w:id="17" w:name="_Toc492461837"/>
      <w:r>
        <w:rPr>
          <w:rFonts w:hint="eastAsia"/>
        </w:rPr>
        <w:lastRenderedPageBreak/>
        <w:t xml:space="preserve">SSL </w:t>
      </w:r>
      <w:r>
        <w:t xml:space="preserve">v3.0 POODLE </w:t>
      </w:r>
      <w:r>
        <w:rPr>
          <w:rFonts w:hint="eastAsia"/>
        </w:rPr>
        <w:t>취약점</w:t>
      </w:r>
      <w:bookmarkEnd w:id="17"/>
    </w:p>
    <w:p w14:paraId="2A6FD9F4" w14:textId="77777777" w:rsidR="005911D0" w:rsidRDefault="005911D0" w:rsidP="005911D0">
      <w:r>
        <w:rPr>
          <w:noProof/>
        </w:rPr>
        <w:drawing>
          <wp:inline distT="0" distB="0" distL="0" distR="0" wp14:anchorId="217E26B2" wp14:editId="7F9F4AD5">
            <wp:extent cx="5638800" cy="73818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306C" w14:textId="77777777" w:rsidR="005911D0" w:rsidRDefault="005911D0" w:rsidP="005911D0">
      <w:r>
        <w:rPr>
          <w:noProof/>
        </w:rPr>
        <w:lastRenderedPageBreak/>
        <w:drawing>
          <wp:inline distT="0" distB="0" distL="0" distR="0" wp14:anchorId="1D06DB38" wp14:editId="2B14C757">
            <wp:extent cx="5619750" cy="5638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5D5A" w14:textId="77777777" w:rsidR="00717AF2" w:rsidRDefault="00717AF2">
      <w:pPr>
        <w:spacing w:after="200"/>
      </w:pPr>
      <w:r>
        <w:br w:type="page"/>
      </w:r>
    </w:p>
    <w:p w14:paraId="7F710F6C" w14:textId="77777777" w:rsidR="005911D0" w:rsidRDefault="005911D0" w:rsidP="005911D0">
      <w:pPr>
        <w:pStyle w:val="20"/>
        <w:numPr>
          <w:ilvl w:val="1"/>
          <w:numId w:val="12"/>
        </w:numPr>
      </w:pPr>
      <w:bookmarkStart w:id="18" w:name="_Toc492461838"/>
      <w:r>
        <w:rPr>
          <w:rFonts w:hint="eastAsia"/>
        </w:rPr>
        <w:lastRenderedPageBreak/>
        <w:t>Apache</w:t>
      </w:r>
      <w:r>
        <w:t xml:space="preserve"> Commons-Collection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bookmarkEnd w:id="18"/>
    </w:p>
    <w:p w14:paraId="2F69983F" w14:textId="77777777" w:rsidR="005911D0" w:rsidRDefault="00634DEA" w:rsidP="005911D0">
      <w:r>
        <w:rPr>
          <w:noProof/>
        </w:rPr>
        <w:drawing>
          <wp:inline distT="0" distB="0" distL="0" distR="0" wp14:anchorId="57301FD5" wp14:editId="6C42164D">
            <wp:extent cx="5629275" cy="51911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8607" w14:textId="77777777" w:rsidR="00717AF2" w:rsidRDefault="00717AF2">
      <w:pPr>
        <w:spacing w:after="200"/>
      </w:pPr>
      <w:r>
        <w:br w:type="page"/>
      </w:r>
    </w:p>
    <w:p w14:paraId="58DC658D" w14:textId="77777777" w:rsidR="004B0F66" w:rsidRDefault="004B0F66" w:rsidP="004B0F66">
      <w:pPr>
        <w:pStyle w:val="1"/>
        <w:numPr>
          <w:ilvl w:val="0"/>
          <w:numId w:val="11"/>
        </w:numPr>
      </w:pPr>
      <w:bookmarkStart w:id="19" w:name="_Toc492461839"/>
      <w:r>
        <w:rPr>
          <w:rFonts w:hint="eastAsia"/>
        </w:rPr>
        <w:lastRenderedPageBreak/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패치</w:t>
      </w:r>
      <w:bookmarkEnd w:id="19"/>
    </w:p>
    <w:p w14:paraId="1A30B61B" w14:textId="77777777" w:rsidR="00634DEA" w:rsidRDefault="00634DEA" w:rsidP="00634DEA">
      <w:pPr>
        <w:pStyle w:val="20"/>
        <w:numPr>
          <w:ilvl w:val="1"/>
          <w:numId w:val="11"/>
        </w:numPr>
      </w:pPr>
      <w:bookmarkStart w:id="20" w:name="_Toc492461840"/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패치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bookmarkEnd w:id="20"/>
    </w:p>
    <w:p w14:paraId="59C6ED9E" w14:textId="77777777" w:rsidR="00634DEA" w:rsidRDefault="00634DEA" w:rsidP="00634DEA">
      <w:r>
        <w:rPr>
          <w:noProof/>
        </w:rPr>
        <w:drawing>
          <wp:inline distT="0" distB="0" distL="0" distR="0" wp14:anchorId="3E5E85B4" wp14:editId="4B3C1C70">
            <wp:extent cx="5638800" cy="60102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F00" w14:textId="77777777" w:rsidR="00717AF2" w:rsidRDefault="00717AF2">
      <w:pPr>
        <w:spacing w:after="200"/>
      </w:pPr>
      <w:r>
        <w:br w:type="page"/>
      </w:r>
    </w:p>
    <w:p w14:paraId="12C45C5C" w14:textId="77777777" w:rsidR="004B0F66" w:rsidRDefault="004B0F66" w:rsidP="004B0F66">
      <w:pPr>
        <w:pStyle w:val="1"/>
        <w:numPr>
          <w:ilvl w:val="0"/>
          <w:numId w:val="11"/>
        </w:numPr>
      </w:pPr>
      <w:bookmarkStart w:id="21" w:name="_Toc492461841"/>
      <w:r>
        <w:rPr>
          <w:rFonts w:hint="eastAsia"/>
        </w:rPr>
        <w:lastRenderedPageBreak/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bookmarkEnd w:id="21"/>
    </w:p>
    <w:p w14:paraId="1217E23B" w14:textId="77777777" w:rsidR="004B0F66" w:rsidRDefault="00634DEA" w:rsidP="00634DEA">
      <w:pPr>
        <w:pStyle w:val="20"/>
        <w:numPr>
          <w:ilvl w:val="1"/>
          <w:numId w:val="11"/>
        </w:numPr>
      </w:pPr>
      <w:bookmarkStart w:id="22" w:name="_Toc492461842"/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콘솔</w:t>
      </w:r>
      <w:r>
        <w:rPr>
          <w:rFonts w:hint="eastAsia"/>
        </w:rPr>
        <w:t xml:space="preserve"> </w:t>
      </w:r>
      <w:r>
        <w:rPr>
          <w:rFonts w:hint="eastAsia"/>
        </w:rPr>
        <w:t>접근통제</w:t>
      </w:r>
      <w:bookmarkEnd w:id="22"/>
    </w:p>
    <w:p w14:paraId="394EBCBD" w14:textId="77777777" w:rsidR="00634DEA" w:rsidRDefault="00634DEA" w:rsidP="00634DEA">
      <w:r>
        <w:rPr>
          <w:noProof/>
        </w:rPr>
        <w:drawing>
          <wp:inline distT="0" distB="0" distL="0" distR="0" wp14:anchorId="5C1BCA8E" wp14:editId="31368992">
            <wp:extent cx="5619750" cy="7086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731" w14:textId="77777777" w:rsidR="00634DEA" w:rsidRDefault="00634DEA" w:rsidP="00634DEA">
      <w:r>
        <w:rPr>
          <w:noProof/>
        </w:rPr>
        <w:lastRenderedPageBreak/>
        <w:drawing>
          <wp:inline distT="0" distB="0" distL="0" distR="0" wp14:anchorId="144873AB" wp14:editId="3A8A217E">
            <wp:extent cx="5638800" cy="12192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960B" w14:textId="77777777" w:rsidR="00717AF2" w:rsidRDefault="00717AF2">
      <w:pPr>
        <w:spacing w:after="200"/>
      </w:pPr>
      <w:r>
        <w:br w:type="page"/>
      </w:r>
    </w:p>
    <w:p w14:paraId="56631CA1" w14:textId="77777777" w:rsidR="00634DEA" w:rsidRDefault="00634DEA" w:rsidP="00634DEA">
      <w:pPr>
        <w:pStyle w:val="20"/>
        <w:numPr>
          <w:ilvl w:val="1"/>
          <w:numId w:val="11"/>
        </w:numPr>
      </w:pPr>
      <w:bookmarkStart w:id="23" w:name="_Toc492461843"/>
      <w:r>
        <w:rPr>
          <w:rFonts w:hint="eastAsia"/>
        </w:rPr>
        <w:lastRenderedPageBreak/>
        <w:t>관리자</w:t>
      </w:r>
      <w:r>
        <w:rPr>
          <w:rFonts w:hint="eastAsia"/>
        </w:rPr>
        <w:t xml:space="preserve"> </w:t>
      </w:r>
      <w:r>
        <w:t xml:space="preserve">default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bookmarkEnd w:id="23"/>
    </w:p>
    <w:p w14:paraId="334E3769" w14:textId="77777777" w:rsidR="00634DEA" w:rsidRDefault="00634DEA" w:rsidP="00634DEA">
      <w:r>
        <w:rPr>
          <w:noProof/>
        </w:rPr>
        <w:drawing>
          <wp:inline distT="0" distB="0" distL="0" distR="0" wp14:anchorId="6033A55B" wp14:editId="385B71F2">
            <wp:extent cx="5648325" cy="73342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98B3" w14:textId="77777777" w:rsidR="00634DEA" w:rsidRDefault="00634DEA" w:rsidP="00634DEA">
      <w:r>
        <w:rPr>
          <w:noProof/>
        </w:rPr>
        <w:lastRenderedPageBreak/>
        <w:drawing>
          <wp:inline distT="0" distB="0" distL="0" distR="0" wp14:anchorId="272F1B3F" wp14:editId="5534FA8E">
            <wp:extent cx="5648325" cy="40576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F7E6" w14:textId="77777777" w:rsidR="00717AF2" w:rsidRDefault="00717AF2">
      <w:pPr>
        <w:spacing w:after="200"/>
      </w:pPr>
      <w:r>
        <w:br w:type="page"/>
      </w:r>
    </w:p>
    <w:p w14:paraId="5BD90978" w14:textId="77777777" w:rsidR="00634DEA" w:rsidRDefault="00634DEA" w:rsidP="00634DEA">
      <w:pPr>
        <w:pStyle w:val="20"/>
        <w:numPr>
          <w:ilvl w:val="1"/>
          <w:numId w:val="11"/>
        </w:numPr>
      </w:pPr>
      <w:bookmarkStart w:id="24" w:name="_Toc492461844"/>
      <w:r>
        <w:rPr>
          <w:rFonts w:hint="eastAsia"/>
        </w:rPr>
        <w:lastRenderedPageBreak/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암호정책</w:t>
      </w:r>
      <w:bookmarkEnd w:id="24"/>
    </w:p>
    <w:p w14:paraId="304D3569" w14:textId="77777777" w:rsidR="00634DEA" w:rsidRDefault="00634DEA" w:rsidP="00634DEA">
      <w:r>
        <w:rPr>
          <w:noProof/>
        </w:rPr>
        <w:drawing>
          <wp:inline distT="0" distB="0" distL="0" distR="0" wp14:anchorId="6C7CFC0A" wp14:editId="11DDFF66">
            <wp:extent cx="5648325" cy="73723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771" w14:textId="77777777" w:rsidR="00634DEA" w:rsidRDefault="00634DEA" w:rsidP="00634DEA">
      <w:r>
        <w:rPr>
          <w:noProof/>
        </w:rPr>
        <w:lastRenderedPageBreak/>
        <w:drawing>
          <wp:inline distT="0" distB="0" distL="0" distR="0" wp14:anchorId="0C9BB7F6" wp14:editId="4CED0BEB">
            <wp:extent cx="5648325" cy="7667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29AB" w14:textId="77777777" w:rsidR="00634DEA" w:rsidRDefault="00634DEA" w:rsidP="00634DEA">
      <w:r>
        <w:rPr>
          <w:noProof/>
        </w:rPr>
        <w:lastRenderedPageBreak/>
        <w:drawing>
          <wp:inline distT="0" distB="0" distL="0" distR="0" wp14:anchorId="3CEF0F03" wp14:editId="3A1FBB5C">
            <wp:extent cx="5648325" cy="30956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40C4" w14:textId="77777777" w:rsidR="00717AF2" w:rsidRDefault="00717AF2">
      <w:pPr>
        <w:spacing w:after="200"/>
      </w:pPr>
      <w:r>
        <w:br w:type="page"/>
      </w:r>
    </w:p>
    <w:p w14:paraId="54786928" w14:textId="77777777" w:rsidR="00634DEA" w:rsidRDefault="00634DEA" w:rsidP="00634DEA">
      <w:pPr>
        <w:pStyle w:val="20"/>
        <w:numPr>
          <w:ilvl w:val="1"/>
          <w:numId w:val="11"/>
        </w:numPr>
      </w:pPr>
      <w:bookmarkStart w:id="25" w:name="_Toc492461845"/>
      <w:r>
        <w:rPr>
          <w:rFonts w:hint="eastAsia"/>
        </w:rPr>
        <w:lastRenderedPageBreak/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25"/>
    </w:p>
    <w:p w14:paraId="2A670816" w14:textId="77777777" w:rsidR="00634DEA" w:rsidRDefault="00634DEA" w:rsidP="00634DEA">
      <w:r>
        <w:rPr>
          <w:noProof/>
        </w:rPr>
        <w:drawing>
          <wp:inline distT="0" distB="0" distL="0" distR="0" wp14:anchorId="764ABC0E" wp14:editId="2C1D666A">
            <wp:extent cx="5629275" cy="69818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4B0" w14:textId="77777777" w:rsidR="00634DEA" w:rsidRPr="00634DEA" w:rsidRDefault="00634DEA" w:rsidP="00634DEA"/>
    <w:sectPr w:rsidR="00634DEA" w:rsidRPr="00634DEA">
      <w:footerReference w:type="even" r:id="rId38"/>
      <w:footerReference w:type="default" r:id="rId39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C5AEC" w14:textId="77777777" w:rsidR="004B0F66" w:rsidRDefault="004B0F66">
      <w:pPr>
        <w:spacing w:after="0" w:line="240" w:lineRule="auto"/>
      </w:pPr>
      <w:r>
        <w:separator/>
      </w:r>
    </w:p>
  </w:endnote>
  <w:endnote w:type="continuationSeparator" w:id="0">
    <w:p w14:paraId="205579D3" w14:textId="77777777" w:rsidR="004B0F66" w:rsidRDefault="004B0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ix정고딕 B">
    <w:panose1 w:val="02020603020101020101"/>
    <w:charset w:val="81"/>
    <w:family w:val="roman"/>
    <w:pitch w:val="variable"/>
    <w:sig w:usb0="800002A7" w:usb1="39D7F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54E5CB" w14:textId="77777777" w:rsidR="00C32678" w:rsidRDefault="0042168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479DA5D0" wp14:editId="05EF004C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47ADE845" w14:textId="77777777" w:rsidR="00C32678" w:rsidRDefault="00556CF1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[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보안가이드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라인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]</w:t>
                              </w:r>
                            </w:sdtContent>
                          </w:sdt>
                          <w:r w:rsidR="00421686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9-06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50E3C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2017-09-06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479DA5D0"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14:paraId="47ADE845" w14:textId="77777777" w:rsidR="00C32678" w:rsidRDefault="00556CF1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[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보안가이드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라인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]</w:t>
                        </w:r>
                      </w:sdtContent>
                    </w:sdt>
                    <w:r w:rsidR="00421686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09-06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750E3C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2017-09-06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CEB0E05" wp14:editId="2085A85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14DC768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4296DE61" wp14:editId="30DDF67F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9D99393" w14:textId="63F7A513" w:rsidR="00C32678" w:rsidRDefault="00421686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56CF1" w:rsidRPr="00556CF1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296DE61"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14:paraId="29D99393" w14:textId="63F7A513" w:rsidR="00C32678" w:rsidRDefault="00421686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56CF1" w:rsidRPr="00556CF1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116752" w14:textId="77777777" w:rsidR="00C32678" w:rsidRDefault="00421686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E463602" wp14:editId="7692DCB1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4936813D" w14:textId="77777777" w:rsidR="00C32678" w:rsidRDefault="00556CF1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[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보안가이드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라인</w:t>
                              </w:r>
                              <w:r w:rsidR="004B0F6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]</w:t>
                              </w:r>
                            </w:sdtContent>
                          </w:sdt>
                          <w:r w:rsidR="00421686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9-06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50E3C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2017-09-06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4E463602"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14:paraId="4936813D" w14:textId="77777777" w:rsidR="00C32678" w:rsidRDefault="00556CF1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[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보안가이드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라인</w:t>
                        </w:r>
                        <w:r w:rsidR="004B0F6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]</w:t>
                        </w:r>
                      </w:sdtContent>
                    </w:sdt>
                    <w:r w:rsidR="00421686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09-06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750E3C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2017-09-06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B2956B4" wp14:editId="7BF0208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CAE0C31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61C3BCC" wp14:editId="442EE4D7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C00351B" w14:textId="6CFCE393" w:rsidR="00C32678" w:rsidRDefault="00421686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56CF1" w:rsidRPr="00556CF1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61C3BCC"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14:paraId="2C00351B" w14:textId="6CFCE393" w:rsidR="00C32678" w:rsidRDefault="00421686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56CF1" w:rsidRPr="00556CF1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3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1B5803E" w14:textId="77777777" w:rsidR="00C32678" w:rsidRDefault="00C3267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638705" w14:textId="77777777" w:rsidR="004B0F66" w:rsidRDefault="004B0F66">
      <w:pPr>
        <w:spacing w:after="0" w:line="240" w:lineRule="auto"/>
      </w:pPr>
      <w:r>
        <w:separator/>
      </w:r>
    </w:p>
  </w:footnote>
  <w:footnote w:type="continuationSeparator" w:id="0">
    <w:p w14:paraId="56B8CEE1" w14:textId="77777777" w:rsidR="004B0F66" w:rsidRDefault="004B0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8A85253"/>
    <w:multiLevelType w:val="multilevel"/>
    <w:tmpl w:val="69FA1F2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8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6" w15:restartNumberingAfterBreak="0">
    <w:nsid w:val="15CC67D2"/>
    <w:multiLevelType w:val="multilevel"/>
    <w:tmpl w:val="052A62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18995760"/>
    <w:multiLevelType w:val="hybridMultilevel"/>
    <w:tmpl w:val="9BB26A50"/>
    <w:lvl w:ilvl="0" w:tplc="9252E816">
      <w:start w:val="1"/>
      <w:numFmt w:val="decimal"/>
      <w:lvlText w:val="%1."/>
      <w:lvlJc w:val="left"/>
      <w:pPr>
        <w:ind w:left="14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60" w:hanging="400"/>
      </w:pPr>
    </w:lvl>
    <w:lvl w:ilvl="2" w:tplc="0409001B" w:tentative="1">
      <w:start w:val="1"/>
      <w:numFmt w:val="lowerRoman"/>
      <w:lvlText w:val="%3."/>
      <w:lvlJc w:val="right"/>
      <w:pPr>
        <w:ind w:left="2260" w:hanging="400"/>
      </w:pPr>
    </w:lvl>
    <w:lvl w:ilvl="3" w:tplc="0409000F" w:tentative="1">
      <w:start w:val="1"/>
      <w:numFmt w:val="decimal"/>
      <w:lvlText w:val="%4."/>
      <w:lvlJc w:val="left"/>
      <w:pPr>
        <w:ind w:left="2660" w:hanging="400"/>
      </w:pPr>
    </w:lvl>
    <w:lvl w:ilvl="4" w:tplc="04090019" w:tentative="1">
      <w:start w:val="1"/>
      <w:numFmt w:val="upperLetter"/>
      <w:lvlText w:val="%5."/>
      <w:lvlJc w:val="left"/>
      <w:pPr>
        <w:ind w:left="3060" w:hanging="400"/>
      </w:pPr>
    </w:lvl>
    <w:lvl w:ilvl="5" w:tplc="0409001B" w:tentative="1">
      <w:start w:val="1"/>
      <w:numFmt w:val="lowerRoman"/>
      <w:lvlText w:val="%6."/>
      <w:lvlJc w:val="right"/>
      <w:pPr>
        <w:ind w:left="3460" w:hanging="400"/>
      </w:pPr>
    </w:lvl>
    <w:lvl w:ilvl="6" w:tplc="0409000F" w:tentative="1">
      <w:start w:val="1"/>
      <w:numFmt w:val="decimal"/>
      <w:lvlText w:val="%7."/>
      <w:lvlJc w:val="left"/>
      <w:pPr>
        <w:ind w:left="3860" w:hanging="400"/>
      </w:pPr>
    </w:lvl>
    <w:lvl w:ilvl="7" w:tplc="04090019" w:tentative="1">
      <w:start w:val="1"/>
      <w:numFmt w:val="upperLetter"/>
      <w:lvlText w:val="%8."/>
      <w:lvlJc w:val="left"/>
      <w:pPr>
        <w:ind w:left="4260" w:hanging="400"/>
      </w:pPr>
    </w:lvl>
    <w:lvl w:ilvl="8" w:tplc="0409001B" w:tentative="1">
      <w:start w:val="1"/>
      <w:numFmt w:val="lowerRoman"/>
      <w:lvlText w:val="%9."/>
      <w:lvlJc w:val="right"/>
      <w:pPr>
        <w:ind w:left="4660" w:hanging="400"/>
      </w:pPr>
    </w:lvl>
  </w:abstractNum>
  <w:abstractNum w:abstractNumId="8" w15:restartNumberingAfterBreak="0">
    <w:nsid w:val="209F2E81"/>
    <w:multiLevelType w:val="multilevel"/>
    <w:tmpl w:val="69FA1F2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8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F66"/>
    <w:rsid w:val="0014029A"/>
    <w:rsid w:val="001555A5"/>
    <w:rsid w:val="00421686"/>
    <w:rsid w:val="004857AC"/>
    <w:rsid w:val="004B0F66"/>
    <w:rsid w:val="00556CF1"/>
    <w:rsid w:val="00583309"/>
    <w:rsid w:val="005911D0"/>
    <w:rsid w:val="00634DEA"/>
    <w:rsid w:val="00656565"/>
    <w:rsid w:val="00717AF2"/>
    <w:rsid w:val="00750E3C"/>
    <w:rsid w:val="00964F04"/>
    <w:rsid w:val="00B67825"/>
    <w:rsid w:val="00B72B37"/>
    <w:rsid w:val="00C32678"/>
    <w:rsid w:val="00D616B7"/>
    <w:rsid w:val="00E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EB9BE"/>
  <w15:docId w15:val="{E6C9C58D-47E1-4129-820C-7CFCAC9C7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4B0F66"/>
    <w:pPr>
      <w:spacing w:before="300" w:after="40" w:line="240" w:lineRule="auto"/>
      <w:outlineLvl w:val="0"/>
    </w:pPr>
    <w:rPr>
      <w:rFonts w:asciiTheme="majorHAnsi" w:eastAsia="맑은 고딕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4B0F66"/>
    <w:pPr>
      <w:spacing w:before="240" w:after="40" w:line="240" w:lineRule="auto"/>
      <w:ind w:rightChars="100" w:right="220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4B0F66"/>
    <w:rPr>
      <w:rFonts w:asciiTheme="majorHAnsi" w:eastAsia="맑은 고딕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sid w:val="004B0F66"/>
    <w:rPr>
      <w:rFonts w:asciiTheme="majorHAnsi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rsid w:val="00750E3C"/>
    <w:pPr>
      <w:spacing w:before="360" w:after="360"/>
    </w:pPr>
    <w:rPr>
      <w:b/>
      <w:bCs/>
      <w:caps/>
      <w:sz w:val="20"/>
      <w:szCs w:val="22"/>
      <w:u w:val="single"/>
    </w:rPr>
  </w:style>
  <w:style w:type="paragraph" w:styleId="21">
    <w:name w:val="toc 2"/>
    <w:basedOn w:val="a0"/>
    <w:next w:val="a0"/>
    <w:autoRedefine/>
    <w:uiPriority w:val="39"/>
    <w:unhideWhenUsed/>
    <w:qFormat/>
    <w:rsid w:val="00750E3C"/>
    <w:pPr>
      <w:spacing w:after="0"/>
    </w:pPr>
    <w:rPr>
      <w:b/>
      <w:bCs/>
      <w:smallCaps/>
      <w:sz w:val="20"/>
      <w:szCs w:val="22"/>
    </w:rPr>
  </w:style>
  <w:style w:type="paragraph" w:styleId="31">
    <w:name w:val="toc 3"/>
    <w:basedOn w:val="a0"/>
    <w:next w:val="a0"/>
    <w:autoRedefine/>
    <w:uiPriority w:val="99"/>
    <w:unhideWhenUsed/>
    <w:qFormat/>
    <w:pPr>
      <w:spacing w:after="0"/>
    </w:pPr>
    <w:rPr>
      <w:smallCaps/>
      <w:szCs w:val="22"/>
    </w:rPr>
  </w:style>
  <w:style w:type="paragraph" w:styleId="41">
    <w:name w:val="toc 4"/>
    <w:basedOn w:val="a0"/>
    <w:next w:val="a0"/>
    <w:autoRedefine/>
    <w:uiPriority w:val="99"/>
    <w:unhideWhenUsed/>
    <w:qFormat/>
    <w:pPr>
      <w:spacing w:after="0"/>
    </w:pPr>
    <w:rPr>
      <w:szCs w:val="22"/>
    </w:rPr>
  </w:style>
  <w:style w:type="paragraph" w:styleId="51">
    <w:name w:val="toc 5"/>
    <w:basedOn w:val="a0"/>
    <w:next w:val="a0"/>
    <w:autoRedefine/>
    <w:uiPriority w:val="99"/>
    <w:unhideWhenUsed/>
    <w:qFormat/>
    <w:pPr>
      <w:spacing w:after="0"/>
    </w:pPr>
    <w:rPr>
      <w:szCs w:val="22"/>
    </w:rPr>
  </w:style>
  <w:style w:type="paragraph" w:styleId="60">
    <w:name w:val="toc 6"/>
    <w:basedOn w:val="a0"/>
    <w:next w:val="a0"/>
    <w:autoRedefine/>
    <w:uiPriority w:val="99"/>
    <w:unhideWhenUsed/>
    <w:qFormat/>
    <w:pPr>
      <w:spacing w:after="0"/>
    </w:pPr>
    <w:rPr>
      <w:szCs w:val="22"/>
    </w:rPr>
  </w:style>
  <w:style w:type="paragraph" w:styleId="70">
    <w:name w:val="toc 7"/>
    <w:basedOn w:val="a0"/>
    <w:next w:val="a0"/>
    <w:autoRedefine/>
    <w:uiPriority w:val="99"/>
    <w:unhideWhenUsed/>
    <w:qFormat/>
    <w:pPr>
      <w:spacing w:after="0"/>
    </w:pPr>
    <w:rPr>
      <w:szCs w:val="22"/>
    </w:rPr>
  </w:style>
  <w:style w:type="paragraph" w:styleId="80">
    <w:name w:val="toc 8"/>
    <w:basedOn w:val="a0"/>
    <w:next w:val="a0"/>
    <w:autoRedefine/>
    <w:uiPriority w:val="99"/>
    <w:unhideWhenUsed/>
    <w:qFormat/>
    <w:pPr>
      <w:spacing w:after="0"/>
    </w:pPr>
    <w:rPr>
      <w:szCs w:val="22"/>
    </w:rPr>
  </w:style>
  <w:style w:type="paragraph" w:styleId="90">
    <w:name w:val="toc 9"/>
    <w:basedOn w:val="a0"/>
    <w:next w:val="a0"/>
    <w:autoRedefine/>
    <w:uiPriority w:val="99"/>
    <w:unhideWhenUsed/>
    <w:qFormat/>
    <w:pPr>
      <w:spacing w:after="0"/>
    </w:pPr>
    <w:rPr>
      <w:szCs w:val="22"/>
    </w:rPr>
  </w:style>
  <w:style w:type="paragraph" w:styleId="af7">
    <w:name w:val="List Paragraph"/>
    <w:basedOn w:val="a0"/>
    <w:uiPriority w:val="34"/>
    <w:qFormat/>
    <w:rsid w:val="00634DEA"/>
    <w:pPr>
      <w:ind w:leftChars="400" w:left="800"/>
    </w:pPr>
  </w:style>
  <w:style w:type="character" w:styleId="af8">
    <w:name w:val="Hyperlink"/>
    <w:basedOn w:val="a1"/>
    <w:uiPriority w:val="99"/>
    <w:unhideWhenUsed/>
    <w:rsid w:val="00634DEA"/>
    <w:rPr>
      <w:color w:val="CC9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msong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A5C02A17CD47029131CBC36BFCE01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645627C-7A90-4F5E-95D6-02C35D3A938A}"/>
      </w:docPartPr>
      <w:docPartBody>
        <w:p w:rsidR="00E74991" w:rsidRDefault="00E74991">
          <w:pPr>
            <w:pStyle w:val="BEA5C02A17CD47029131CBC36BFCE01C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입력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]</w:t>
          </w:r>
        </w:p>
      </w:docPartBody>
    </w:docPart>
    <w:docPart>
      <w:docPartPr>
        <w:name w:val="A1AEF8CD89FA49B8A621C218E2D6CF6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B1DB1E6-BF46-4607-A65C-B27C52C05135}"/>
      </w:docPartPr>
      <w:docPartBody>
        <w:p w:rsidR="00E74991" w:rsidRDefault="00E74991">
          <w:pPr>
            <w:pStyle w:val="A1AEF8CD89FA49B8A621C218E2D6CF61"/>
          </w:pPr>
          <w:r>
            <w:rPr>
              <w:sz w:val="36"/>
              <w:szCs w:val="36"/>
              <w:lang w:val="ko-KR"/>
            </w:rPr>
            <w:t>[</w:t>
          </w:r>
          <w:r>
            <w:rPr>
              <w:sz w:val="36"/>
              <w:szCs w:val="36"/>
              <w:lang w:val="ko-KR"/>
            </w:rPr>
            <w:t>문서</w:t>
          </w:r>
          <w:r>
            <w:rPr>
              <w:sz w:val="36"/>
              <w:szCs w:val="36"/>
              <w:lang w:val="ko-KR"/>
            </w:rPr>
            <w:t xml:space="preserve"> </w:t>
          </w:r>
          <w:r>
            <w:rPr>
              <w:sz w:val="36"/>
              <w:szCs w:val="36"/>
              <w:lang w:val="ko-KR"/>
            </w:rPr>
            <w:t>부제</w:t>
          </w:r>
          <w:r>
            <w:rPr>
              <w:sz w:val="36"/>
              <w:szCs w:val="36"/>
              <w:lang w:val="ko-KR"/>
            </w:rPr>
            <w:t xml:space="preserve"> </w:t>
          </w:r>
          <w:r>
            <w:rPr>
              <w:sz w:val="36"/>
              <w:szCs w:val="36"/>
              <w:lang w:val="ko-KR"/>
            </w:rPr>
            <w:t>입력</w:t>
          </w:r>
          <w:r>
            <w:rPr>
              <w:sz w:val="36"/>
              <w:szCs w:val="36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ix정고딕 B">
    <w:panose1 w:val="02020603020101020101"/>
    <w:charset w:val="81"/>
    <w:family w:val="roman"/>
    <w:pitch w:val="variable"/>
    <w:sig w:usb0="800002A7" w:usb1="39D7F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991"/>
    <w:rsid w:val="00E7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5B9BD5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3645E214DF6419A9A02E029B061C2B1">
    <w:name w:val="63645E214DF6419A9A02E029B061C2B1"/>
    <w:pPr>
      <w:widowControl w:val="0"/>
      <w:wordWrap w:val="0"/>
      <w:autoSpaceDE w:val="0"/>
      <w:autoSpaceDN w:val="0"/>
    </w:pPr>
  </w:style>
  <w:style w:type="paragraph" w:customStyle="1" w:styleId="22A684445F304C7786DBE999035C5ABE">
    <w:name w:val="22A684445F304C7786DBE999035C5AB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5B9BD5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BEA5C02A17CD47029131CBC36BFCE01C">
    <w:name w:val="BEA5C02A17CD47029131CBC36BFCE01C"/>
    <w:pPr>
      <w:widowControl w:val="0"/>
      <w:wordWrap w:val="0"/>
      <w:autoSpaceDE w:val="0"/>
      <w:autoSpaceDN w:val="0"/>
    </w:pPr>
  </w:style>
  <w:style w:type="paragraph" w:customStyle="1" w:styleId="A1AEF8CD89FA49B8A621C218E2D6CF61">
    <w:name w:val="A1AEF8CD89FA49B8A621C218E2D6CF6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2017-09-06T00:00:00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5C2AAFF8-62A3-4EBA-9138-4A10A5BD3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테마).dotx</Template>
  <TotalTime>1</TotalTime>
  <Pages>28</Pages>
  <Words>361</Words>
  <Characters>2061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[보안가이드 라인]</vt:lpstr>
      <vt:lpstr/>
    </vt:vector>
  </TitlesOfParts>
  <Company>[시큐브]</Company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[보안가이드 라인]</dc:title>
  <dc:subject>[Tomcat]</dc:subject>
  <dc:creator>1연구소</dc:creator>
  <cp:keywords>Tomcat</cp:keywords>
  <dc:description/>
  <cp:lastModifiedBy>송종만</cp:lastModifiedBy>
  <cp:revision>3</cp:revision>
  <dcterms:created xsi:type="dcterms:W3CDTF">2017-09-07T05:44:00Z</dcterms:created>
  <dcterms:modified xsi:type="dcterms:W3CDTF">2017-09-07T05:44:00Z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